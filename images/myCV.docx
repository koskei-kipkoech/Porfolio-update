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0C7D270F" w14:textId="77777777" w:rsidTr="00A158B7">
        <w:trPr>
          <w:trHeight w:val="2112"/>
        </w:trPr>
        <w:tc>
          <w:tcPr>
            <w:tcW w:w="3662" w:type="dxa"/>
            <w:gridSpan w:val="3"/>
            <w:vMerge w:val="restart"/>
            <w:tcBorders>
              <w:bottom w:val="nil"/>
            </w:tcBorders>
          </w:tcPr>
          <w:p w14:paraId="420E61AA" w14:textId="3C876A44" w:rsidR="003D1B71" w:rsidRDefault="00007BC7" w:rsidP="003D1B71">
            <w:pPr>
              <w:pStyle w:val="BodyText"/>
              <w:kinsoku w:val="0"/>
              <w:overflowPunct w:val="0"/>
              <w:ind w:left="-120"/>
              <w:rPr>
                <w:rFonts w:ascii="Times New Roman" w:hAnsi="Times New Roman"/>
              </w:rPr>
            </w:pPr>
            <w:r>
              <w:rPr>
                <w:rFonts w:ascii="Times New Roman" w:hAnsi="Times New Roman"/>
                <w:noProof/>
              </w:rPr>
              <w:drawing>
                <wp:inline distT="0" distB="0" distL="0" distR="0" wp14:anchorId="32049709" wp14:editId="35A884B0">
                  <wp:extent cx="1930051" cy="1679331"/>
                  <wp:effectExtent l="0" t="0" r="0" b="0"/>
                  <wp:docPr id="1437585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85648" name="Picture 1437585648"/>
                          <pic:cNvPicPr/>
                        </pic:nvPicPr>
                        <pic:blipFill>
                          <a:blip r:embed="rId10"/>
                          <a:stretch>
                            <a:fillRect/>
                          </a:stretch>
                        </pic:blipFill>
                        <pic:spPr>
                          <a:xfrm>
                            <a:off x="0" y="0"/>
                            <a:ext cx="1959939" cy="1705336"/>
                          </a:xfrm>
                          <a:prstGeom prst="rect">
                            <a:avLst/>
                          </a:prstGeom>
                        </pic:spPr>
                      </pic:pic>
                    </a:graphicData>
                  </a:graphic>
                </wp:inline>
              </w:drawing>
            </w:r>
          </w:p>
        </w:tc>
        <w:tc>
          <w:tcPr>
            <w:tcW w:w="423" w:type="dxa"/>
            <w:vMerge w:val="restart"/>
            <w:tcBorders>
              <w:bottom w:val="nil"/>
            </w:tcBorders>
          </w:tcPr>
          <w:p w14:paraId="3CC59C36" w14:textId="77777777"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14:paraId="04069B36" w14:textId="5963D207" w:rsidR="003D1B71" w:rsidRPr="00310F17" w:rsidRDefault="00007BC7" w:rsidP="00310F17">
            <w:pPr>
              <w:pStyle w:val="Title"/>
            </w:pPr>
            <w:r>
              <w:t xml:space="preserve">Patrick </w:t>
            </w:r>
            <w:r w:rsidR="003D1B71" w:rsidRPr="00310F17">
              <w:br/>
            </w:r>
            <w:r>
              <w:t>Kipkoech</w:t>
            </w:r>
            <w:r w:rsidR="004109FF">
              <w:t xml:space="preserve"> Cheruiyot </w:t>
            </w:r>
            <w:r>
              <w:t xml:space="preserve"> </w:t>
            </w:r>
          </w:p>
        </w:tc>
      </w:tr>
      <w:tr w:rsidR="003D1B71" w14:paraId="281F7343" w14:textId="77777777" w:rsidTr="00A158B7">
        <w:trPr>
          <w:trHeight w:val="1589"/>
        </w:trPr>
        <w:tc>
          <w:tcPr>
            <w:tcW w:w="3662" w:type="dxa"/>
            <w:gridSpan w:val="3"/>
            <w:vMerge/>
            <w:tcBorders>
              <w:bottom w:val="nil"/>
            </w:tcBorders>
          </w:tcPr>
          <w:p w14:paraId="38502605"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75CF50CD" w14:textId="77777777"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p w14:paraId="2D5BB126" w14:textId="23C47B76" w:rsidR="003D1B71" w:rsidRPr="004109FF" w:rsidRDefault="00F81D83" w:rsidP="00AC6C7E">
            <w:pPr>
              <w:pStyle w:val="Heading2"/>
              <w:rPr>
                <w:rFonts w:ascii="Calibri" w:hAnsi="Calibri" w:cs="Calibri"/>
                <w:color w:val="0072C7"/>
                <w:sz w:val="22"/>
                <w:szCs w:val="22"/>
              </w:rPr>
            </w:pPr>
            <w:r w:rsidRPr="004109FF">
              <w:rPr>
                <w:rFonts w:ascii="Calibri" w:hAnsi="Calibri" w:cs="Calibri"/>
                <w:color w:val="0072C7"/>
                <w:sz w:val="22"/>
                <w:szCs w:val="22"/>
              </w:rPr>
              <w:t xml:space="preserve">Profile </w:t>
            </w:r>
          </w:p>
          <w:p w14:paraId="0E08F837" w14:textId="77777777" w:rsidR="004109FF" w:rsidRDefault="00F81D83" w:rsidP="004109FF">
            <w:pPr>
              <w:pStyle w:val="Dates"/>
              <w:rPr>
                <w:rFonts w:cstheme="minorHAnsi"/>
                <w:b w:val="0"/>
                <w:bCs/>
                <w:sz w:val="22"/>
                <w:szCs w:val="22"/>
              </w:rPr>
            </w:pPr>
            <w:r w:rsidRPr="004109FF">
              <w:rPr>
                <w:rFonts w:cstheme="minorHAnsi"/>
                <w:b w:val="0"/>
                <w:bCs/>
                <w:sz w:val="22"/>
                <w:szCs w:val="22"/>
              </w:rPr>
              <w:t xml:space="preserve">I am a motivated and responsible Computer Scientist with a passion for using technology to solve real-world problems. My experience in developing software systems and web applications using Python and other technologies has honed my analytical and problem-solving skills. I thrive in a team environment and contribute effectively while also being capable of working independently under minimal supervision. With excellent communication skills and a positive, adaptable attitude, I embrace new ideas and prioritize tasks efficiently to deliver successful outcomes. </w:t>
            </w:r>
          </w:p>
          <w:p w14:paraId="0658C1A2" w14:textId="2BA903F1" w:rsidR="003D1B71" w:rsidRPr="004109FF" w:rsidRDefault="005C34DB" w:rsidP="004109FF">
            <w:pPr>
              <w:pStyle w:val="Dates"/>
              <w:rPr>
                <w:rFonts w:cstheme="minorHAnsi"/>
                <w:sz w:val="22"/>
                <w:szCs w:val="22"/>
              </w:rPr>
            </w:pPr>
            <w:sdt>
              <w:sdtPr>
                <w:rPr>
                  <w:rFonts w:ascii="Calibri" w:hAnsi="Calibri" w:cs="Calibri"/>
                  <w:color w:val="0072C7"/>
                  <w:sz w:val="22"/>
                  <w:szCs w:val="22"/>
                </w:rPr>
                <w:id w:val="-1554227259"/>
                <w:placeholder>
                  <w:docPart w:val="A1F2953112F34F8195717586BA014CCB"/>
                </w:placeholder>
                <w:temporary/>
                <w:showingPlcHdr/>
                <w15:appearance w15:val="hidden"/>
              </w:sdtPr>
              <w:sdtEndPr/>
              <w:sdtContent>
                <w:r w:rsidR="003D1B71" w:rsidRPr="004109FF">
                  <w:rPr>
                    <w:sz w:val="22"/>
                    <w:szCs w:val="22"/>
                  </w:rPr>
                  <w:t>Education</w:t>
                </w:r>
              </w:sdtContent>
            </w:sdt>
          </w:p>
          <w:p w14:paraId="160921AC" w14:textId="6F1F85B8" w:rsidR="003D1B71" w:rsidRPr="004109FF" w:rsidRDefault="00F81D83" w:rsidP="00353B60">
            <w:pPr>
              <w:pStyle w:val="SchoolName"/>
            </w:pPr>
            <w:r w:rsidRPr="004109FF">
              <w:t>Karatina University</w:t>
            </w:r>
            <w:r w:rsidR="003D1B71" w:rsidRPr="004109FF">
              <w:t xml:space="preserve">, </w:t>
            </w:r>
            <w:r w:rsidRPr="004109FF">
              <w:t>Nyeri.</w:t>
            </w:r>
          </w:p>
          <w:p w14:paraId="0ADFA0D1" w14:textId="77777777" w:rsidR="00F81D83" w:rsidRPr="004109FF" w:rsidRDefault="00F81D83" w:rsidP="00AC6C7E">
            <w:pPr>
              <w:pStyle w:val="ListBullet"/>
              <w:rPr>
                <w:rFonts w:ascii="Calibri" w:hAnsi="Calibri" w:cs="Calibri"/>
              </w:rPr>
            </w:pPr>
            <w:r w:rsidRPr="004109FF">
              <w:rPr>
                <w:rFonts w:ascii="Calibri" w:hAnsi="Calibri" w:cs="Calibri"/>
              </w:rPr>
              <w:t xml:space="preserve">Bachelor of Science in Computer Science </w:t>
            </w:r>
          </w:p>
          <w:p w14:paraId="775D7156" w14:textId="09C6D833" w:rsidR="003D1B71" w:rsidRPr="004109FF" w:rsidRDefault="00F81D83" w:rsidP="00AC6C7E">
            <w:pPr>
              <w:pStyle w:val="ListBullet"/>
              <w:rPr>
                <w:rFonts w:ascii="Calibri" w:hAnsi="Calibri" w:cs="Calibri"/>
              </w:rPr>
            </w:pPr>
            <w:r w:rsidRPr="004109FF">
              <w:rPr>
                <w:rFonts w:ascii="Calibri" w:hAnsi="Calibri" w:cs="Calibri"/>
              </w:rPr>
              <w:t xml:space="preserve">2019 – 2023 </w:t>
            </w:r>
          </w:p>
          <w:p w14:paraId="4EFCF69B" w14:textId="06D33186" w:rsidR="00F81D83" w:rsidRPr="004109FF" w:rsidRDefault="00F81D83" w:rsidP="00F81D83">
            <w:pPr>
              <w:pStyle w:val="SchoolName"/>
            </w:pPr>
            <w:r w:rsidRPr="004109FF">
              <w:t>Kabianga School, Kericho.</w:t>
            </w:r>
          </w:p>
          <w:p w14:paraId="598D8494" w14:textId="66743818" w:rsidR="00F81D83" w:rsidRPr="004109FF" w:rsidRDefault="00F81D83" w:rsidP="00F81D83">
            <w:pPr>
              <w:pStyle w:val="ListBullet"/>
              <w:rPr>
                <w:rFonts w:ascii="Calibri" w:hAnsi="Calibri" w:cs="Calibri"/>
              </w:rPr>
            </w:pPr>
            <w:r w:rsidRPr="004109FF">
              <w:rPr>
                <w:rFonts w:ascii="Calibri" w:hAnsi="Calibri" w:cs="Calibri"/>
              </w:rPr>
              <w:t>Kenya Certificate of secondary Education</w:t>
            </w:r>
          </w:p>
          <w:p w14:paraId="150DD6FA" w14:textId="0118D08B" w:rsidR="00F81D83" w:rsidRPr="004109FF" w:rsidRDefault="00F81D83" w:rsidP="00F81D83">
            <w:pPr>
              <w:pStyle w:val="ListBullet"/>
              <w:rPr>
                <w:rFonts w:ascii="Calibri" w:hAnsi="Calibri" w:cs="Calibri"/>
              </w:rPr>
            </w:pPr>
            <w:r w:rsidRPr="004109FF">
              <w:rPr>
                <w:rFonts w:ascii="Calibri" w:hAnsi="Calibri" w:cs="Calibri"/>
              </w:rPr>
              <w:t xml:space="preserve">2015 – 2018 </w:t>
            </w:r>
          </w:p>
          <w:p w14:paraId="56D1F6BD" w14:textId="5BDB0A56" w:rsidR="003D1B71" w:rsidRPr="004109FF" w:rsidRDefault="00F81D83" w:rsidP="00AC6C7E">
            <w:pPr>
              <w:pStyle w:val="Heading2"/>
              <w:rPr>
                <w:rFonts w:ascii="Calibri" w:hAnsi="Calibri" w:cs="Calibri"/>
                <w:color w:val="0072C7"/>
                <w:sz w:val="22"/>
                <w:szCs w:val="22"/>
              </w:rPr>
            </w:pPr>
            <w:r w:rsidRPr="004109FF">
              <w:rPr>
                <w:rFonts w:ascii="Calibri" w:hAnsi="Calibri" w:cs="Calibri"/>
                <w:color w:val="0072C7"/>
                <w:sz w:val="22"/>
                <w:szCs w:val="22"/>
              </w:rPr>
              <w:t xml:space="preserve">My Projects </w:t>
            </w:r>
          </w:p>
          <w:p w14:paraId="02BA9352" w14:textId="6A85E695" w:rsidR="00F81D83" w:rsidRPr="00971CFB" w:rsidRDefault="00F81D83" w:rsidP="00F81D83">
            <w:pPr>
              <w:rPr>
                <w:b/>
                <w:bCs/>
                <w:color w:val="0072C7" w:themeColor="accent2"/>
                <w:u w:val="single"/>
              </w:rPr>
            </w:pPr>
            <w:r w:rsidRPr="00971CFB">
              <w:rPr>
                <w:b/>
                <w:bCs/>
                <w:color w:val="0072C7" w:themeColor="accent2"/>
                <w:u w:val="single"/>
              </w:rPr>
              <w:t>1. County Government Tender System</w:t>
            </w:r>
          </w:p>
          <w:p w14:paraId="4AB268FC" w14:textId="77777777" w:rsidR="00F81D83" w:rsidRPr="004109FF" w:rsidRDefault="00F81D83" w:rsidP="00F81D83">
            <w:r w:rsidRPr="004109FF">
              <w:t>Developed a software system using object-oriented programming in Python for a County Government Tender system and the primary objective of this project was to create an efficient and transparent system for tender allocation within a County Government.</w:t>
            </w:r>
          </w:p>
          <w:p w14:paraId="2D918633" w14:textId="523AC1DE" w:rsidR="004109FF" w:rsidRPr="004109FF" w:rsidRDefault="00F81D83" w:rsidP="00F81D83">
            <w:r w:rsidRPr="004109FF">
              <w:t>Designed and implemented the system to capture all necessary tender information and store it in a database for admin verification. Leveraging object-oriented programming (OOP) concepts in Python, I developed a user-friendly software system that allowed users to input and manage tender information easily. The system was designed to handle multiple tender fields and securely store the data in a MySQL database.</w:t>
            </w:r>
          </w:p>
          <w:p w14:paraId="75FBA060" w14:textId="77777777" w:rsidR="00F81D83" w:rsidRPr="004109FF" w:rsidRDefault="00F81D83" w:rsidP="00F81D83">
            <w:r w:rsidRPr="004109FF">
              <w:rPr>
                <w:u w:val="single"/>
              </w:rPr>
              <w:t>Technologies used</w:t>
            </w:r>
            <w:r w:rsidRPr="004109FF">
              <w:t>: Python, OOP paradigm, MySQL.</w:t>
            </w:r>
          </w:p>
          <w:p w14:paraId="51448600" w14:textId="77777777" w:rsidR="00F81D83" w:rsidRPr="004109FF" w:rsidRDefault="00F81D83" w:rsidP="00F81D83">
            <w:r w:rsidRPr="004109FF">
              <w:rPr>
                <w:u w:val="single"/>
              </w:rPr>
              <w:t>Achievements</w:t>
            </w:r>
            <w:r w:rsidRPr="004109FF">
              <w:t>: Successfully created a functional system that streamlined the tender allocation process, improving efficiency and transparency.</w:t>
            </w:r>
          </w:p>
          <w:p w14:paraId="4CD5830B" w14:textId="77777777" w:rsidR="00F81D83" w:rsidRPr="00971CFB" w:rsidRDefault="00F81D83" w:rsidP="00F81D83">
            <w:pPr>
              <w:rPr>
                <w:b/>
                <w:bCs/>
                <w:color w:val="0072C7" w:themeColor="accent2"/>
                <w:u w:val="single"/>
              </w:rPr>
            </w:pPr>
            <w:r w:rsidRPr="00971CFB">
              <w:rPr>
                <w:b/>
                <w:bCs/>
                <w:color w:val="0072C7" w:themeColor="accent2"/>
                <w:u w:val="single"/>
              </w:rPr>
              <w:lastRenderedPageBreak/>
              <w:t>2. Web Scraping for Educational Purposes</w:t>
            </w:r>
          </w:p>
          <w:p w14:paraId="36111D0E" w14:textId="77777777" w:rsidR="00F81D83" w:rsidRPr="004109FF" w:rsidRDefault="00F81D83" w:rsidP="00F81D83">
            <w:r w:rsidRPr="004109FF">
              <w:t>As part of my final year project, I conducted web scraping with the goal of gathering valuable educational data from various websites. The objective was to create a web scraping tool that could extract relevant information for educational research and data analysis.</w:t>
            </w:r>
          </w:p>
          <w:p w14:paraId="499476AE" w14:textId="77777777" w:rsidR="00F81D83" w:rsidRPr="004109FF" w:rsidRDefault="00F81D83" w:rsidP="00F81D83">
            <w:r w:rsidRPr="004109FF">
              <w:t>Implementation: Utilizing the powerful Beautiful Soup framework in Python, I designed and implemented a web scraping tool capable of navigating through different websites' HTML structures. The tool effectively scraped and extracted specific data points related to educational content and resources.</w:t>
            </w:r>
          </w:p>
          <w:p w14:paraId="5F99CDD2" w14:textId="1560BA52" w:rsidR="00F81D83" w:rsidRPr="004109FF" w:rsidRDefault="004109FF" w:rsidP="00F81D83">
            <w:r w:rsidRPr="004109FF">
              <w:rPr>
                <w:u w:val="single"/>
              </w:rPr>
              <w:t>Technologies used</w:t>
            </w:r>
            <w:r w:rsidRPr="004109FF">
              <w:t>: Python, Beautiful Soup, MySQL</w:t>
            </w:r>
          </w:p>
          <w:p w14:paraId="2A79DE9C" w14:textId="77777777" w:rsidR="00F81D83" w:rsidRDefault="00F81D83" w:rsidP="00F81D83">
            <w:r w:rsidRPr="004109FF">
              <w:rPr>
                <w:u w:val="single"/>
              </w:rPr>
              <w:t>Achievements</w:t>
            </w:r>
            <w:r w:rsidRPr="004109FF">
              <w:t>: The successful completion of the web scraping project yielded a valuable tool for educational research and data analysis. By efficiently gathering information from diverse online sources, the web scraping tool empowered researchers, educators, and decision-makers with a wealth of relevant data.</w:t>
            </w:r>
          </w:p>
          <w:p w14:paraId="236419B4" w14:textId="77777777" w:rsidR="004109FF" w:rsidRPr="004109FF" w:rsidRDefault="004109FF" w:rsidP="00F81D83"/>
          <w:p w14:paraId="205DE10A" w14:textId="77777777" w:rsidR="00F81D83" w:rsidRPr="00971CFB" w:rsidRDefault="00F81D83" w:rsidP="00F81D83">
            <w:pPr>
              <w:rPr>
                <w:b/>
                <w:bCs/>
                <w:color w:val="0072C7" w:themeColor="accent2"/>
                <w:u w:val="single"/>
              </w:rPr>
            </w:pPr>
            <w:r w:rsidRPr="00971CFB">
              <w:rPr>
                <w:b/>
                <w:bCs/>
                <w:color w:val="0072C7" w:themeColor="accent2"/>
                <w:u w:val="single"/>
              </w:rPr>
              <w:t>3. Learning Management System (LMS) for a Primary School</w:t>
            </w:r>
          </w:p>
          <w:p w14:paraId="4C8EF25B" w14:textId="77777777" w:rsidR="00F81D83" w:rsidRPr="004109FF" w:rsidRDefault="00F81D83" w:rsidP="00F81D83">
            <w:r w:rsidRPr="004109FF">
              <w:t>The aim of this ongoing project is to develop a comprehensive Learning Management System (LMS) tailored specifically for a primary school environment. The LMS will serve as a digital platform to enhance the learning experience for both students and teachers.</w:t>
            </w:r>
          </w:p>
          <w:p w14:paraId="22F46FF7" w14:textId="77777777" w:rsidR="00F81D83" w:rsidRPr="004109FF" w:rsidRDefault="00F81D83" w:rsidP="00F81D83">
            <w:r w:rsidRPr="004109FF">
              <w:t xml:space="preserve">Features: The LMS encompasses various modules, including student profiles, teacher accounts, course management, and categorized learning materials. The system will allow teachers to create and manage courses, assignments, and assessments, while students can access course content, submit assignments, and track their progress. </w:t>
            </w:r>
          </w:p>
          <w:p w14:paraId="66CEB74D" w14:textId="77777777" w:rsidR="004109FF" w:rsidRPr="004109FF" w:rsidRDefault="004109FF" w:rsidP="00F81D83"/>
          <w:p w14:paraId="16782795" w14:textId="77777777" w:rsidR="00F81D83" w:rsidRPr="004109FF" w:rsidRDefault="00F81D83" w:rsidP="00F81D83">
            <w:r w:rsidRPr="004109FF">
              <w:rPr>
                <w:u w:val="single"/>
              </w:rPr>
              <w:t>Technologies used:</w:t>
            </w:r>
            <w:r w:rsidRPr="004109FF">
              <w:t xml:space="preserve"> Utilized Python and the Visual Studio environment for development, and managed the project using GitHub.</w:t>
            </w:r>
          </w:p>
          <w:p w14:paraId="1A93323C" w14:textId="77777777" w:rsidR="00F81D83" w:rsidRDefault="00F81D83" w:rsidP="00F81D83">
            <w:r w:rsidRPr="004109FF">
              <w:rPr>
                <w:u w:val="single"/>
              </w:rPr>
              <w:t>Anticipated Achievements</w:t>
            </w:r>
            <w:r w:rsidRPr="004109FF">
              <w:t>: By successfully implementing this LMS, I envision transforming the traditional learning methods and fostering a more engaging and efficient educational process. The LMS will empower teachers with data-driven insights to tailor their teaching methods, resulting in improved student performance and overall academic outcomes.</w:t>
            </w:r>
          </w:p>
          <w:p w14:paraId="7D3DA44E" w14:textId="67FE3581" w:rsidR="009B50F0" w:rsidRDefault="009B50F0" w:rsidP="00F81D83">
            <w:pPr>
              <w:rPr>
                <w:b/>
                <w:color w:val="0072C7" w:themeColor="accent2"/>
                <w:u w:val="single"/>
              </w:rPr>
            </w:pPr>
            <w:r w:rsidRPr="009B50F0">
              <w:rPr>
                <w:b/>
                <w:color w:val="0072C7" w:themeColor="accent2"/>
                <w:u w:val="single"/>
              </w:rPr>
              <w:t xml:space="preserve">Certification </w:t>
            </w:r>
            <w:r>
              <w:rPr>
                <w:b/>
                <w:color w:val="0072C7" w:themeColor="accent2"/>
                <w:u w:val="single"/>
              </w:rPr>
              <w:t>courses</w:t>
            </w:r>
          </w:p>
          <w:p w14:paraId="63442952" w14:textId="77777777" w:rsidR="009B50F0" w:rsidRPr="009B50F0" w:rsidRDefault="009B50F0" w:rsidP="009B50F0">
            <w:pPr>
              <w:rPr>
                <w:u w:val="single"/>
              </w:rPr>
            </w:pPr>
            <w:r w:rsidRPr="009B50F0">
              <w:rPr>
                <w:u w:val="single"/>
              </w:rPr>
              <w:t xml:space="preserve">Docker Certification (KodeKloud): </w:t>
            </w:r>
          </w:p>
          <w:p w14:paraId="5448FF84" w14:textId="48F20A5A" w:rsidR="009B50F0" w:rsidRPr="009B50F0" w:rsidRDefault="009B50F0" w:rsidP="009B50F0">
            <w:r w:rsidRPr="009B50F0">
              <w:t>Completed a comprehensive Docker certification course on KodeKloud, covering containerization, Docker image management, orchestration, and best practices. Developed a strong understanding of containerization technology and its practical applications in modern software development.</w:t>
            </w:r>
          </w:p>
          <w:p w14:paraId="0F7F3EA7" w14:textId="77777777" w:rsidR="009B50F0" w:rsidRDefault="009B50F0" w:rsidP="009B50F0"/>
          <w:p w14:paraId="0883F730" w14:textId="77777777" w:rsidR="009B50F0" w:rsidRDefault="009B50F0" w:rsidP="009B50F0"/>
          <w:p w14:paraId="49AEB3C5" w14:textId="77777777" w:rsidR="009B50F0" w:rsidRPr="009B50F0" w:rsidRDefault="009B50F0" w:rsidP="009B50F0">
            <w:bookmarkStart w:id="0" w:name="_GoBack"/>
            <w:bookmarkEnd w:id="0"/>
          </w:p>
          <w:p w14:paraId="6E728439" w14:textId="77777777" w:rsidR="009B50F0" w:rsidRPr="009B50F0" w:rsidRDefault="009B50F0" w:rsidP="009B50F0">
            <w:pPr>
              <w:rPr>
                <w:u w:val="single"/>
              </w:rPr>
            </w:pPr>
            <w:r w:rsidRPr="009B50F0">
              <w:rPr>
                <w:u w:val="single"/>
              </w:rPr>
              <w:lastRenderedPageBreak/>
              <w:t xml:space="preserve">Python Certification (KodeKloud): </w:t>
            </w:r>
          </w:p>
          <w:p w14:paraId="1E57940B" w14:textId="3A477AF0" w:rsidR="009B50F0" w:rsidRPr="009B50F0" w:rsidRDefault="009B50F0" w:rsidP="009B50F0">
            <w:pPr>
              <w:rPr>
                <w:u w:val="single"/>
              </w:rPr>
            </w:pPr>
            <w:r w:rsidRPr="009B50F0">
              <w:t>Successfully completed a Python certification course on KodeKloud, focusing on Python programming fundamentals, data manipulation, web development, and automation. Proficient in Python scripting and its use in various software development tasks</w:t>
            </w:r>
            <w:r w:rsidRPr="009B50F0">
              <w:rPr>
                <w:u w:val="single"/>
              </w:rPr>
              <w:t>.</w:t>
            </w:r>
          </w:p>
          <w:p w14:paraId="13A62A30" w14:textId="77777777" w:rsidR="009B50F0" w:rsidRPr="009B50F0" w:rsidRDefault="009B50F0" w:rsidP="00F81D83">
            <w:pPr>
              <w:rPr>
                <w:b/>
                <w:u w:val="single"/>
              </w:rPr>
            </w:pPr>
          </w:p>
          <w:p w14:paraId="4FF38C4C" w14:textId="41E43304" w:rsidR="003D1B71" w:rsidRPr="004109FF" w:rsidRDefault="003D1B71" w:rsidP="00AC6C7E">
            <w:pPr>
              <w:rPr>
                <w:rFonts w:ascii="Calibri" w:hAnsi="Calibri" w:cs="Calibri"/>
              </w:rPr>
            </w:pPr>
          </w:p>
          <w:p w14:paraId="4D5A1F11" w14:textId="0AA01401" w:rsidR="003D1B71" w:rsidRPr="004109FF" w:rsidRDefault="00F81D83" w:rsidP="00AC6C7E">
            <w:pPr>
              <w:pStyle w:val="Heading2"/>
              <w:rPr>
                <w:rFonts w:ascii="Calibri" w:hAnsi="Calibri" w:cs="Calibri"/>
                <w:color w:val="0072C7"/>
                <w:sz w:val="22"/>
                <w:szCs w:val="22"/>
              </w:rPr>
            </w:pPr>
            <w:r w:rsidRPr="004109FF">
              <w:rPr>
                <w:rFonts w:ascii="Calibri" w:hAnsi="Calibri" w:cs="Calibri"/>
                <w:color w:val="0072C7"/>
                <w:sz w:val="22"/>
                <w:szCs w:val="22"/>
              </w:rPr>
              <w:t xml:space="preserve">Links </w:t>
            </w:r>
          </w:p>
          <w:p w14:paraId="5A8DD4BF" w14:textId="1F3E2D6D" w:rsidR="00F81D83" w:rsidRPr="004109FF" w:rsidRDefault="00F81D83" w:rsidP="00F81D83">
            <w:pPr>
              <w:pStyle w:val="BodyText"/>
              <w:widowControl/>
              <w:shd w:val="clear" w:color="auto" w:fill="FFFFFF"/>
              <w:suppressAutoHyphens/>
              <w:autoSpaceDE/>
              <w:autoSpaceDN/>
              <w:adjustRightInd/>
              <w:spacing w:after="180"/>
              <w:rPr>
                <w:b/>
                <w:bCs/>
                <w:sz w:val="22"/>
                <w:szCs w:val="22"/>
              </w:rPr>
            </w:pPr>
            <w:bookmarkStart w:id="1" w:name="_Hlk141797814"/>
            <w:r w:rsidRPr="004109FF">
              <w:rPr>
                <w:b/>
                <w:bCs/>
                <w:sz w:val="22"/>
                <w:szCs w:val="22"/>
              </w:rPr>
              <w:t xml:space="preserve">GitHub – </w:t>
            </w:r>
            <w:hyperlink r:id="rId11" w:history="1">
              <w:r w:rsidRPr="00971CFB">
                <w:rPr>
                  <w:rStyle w:val="Hyperlink"/>
                  <w:b/>
                  <w:bCs/>
                  <w:color w:val="0072C7" w:themeColor="accent2"/>
                  <w:sz w:val="22"/>
                  <w:szCs w:val="22"/>
                </w:rPr>
                <w:t>https://github.com/koskei-kipkoech</w:t>
              </w:r>
            </w:hyperlink>
          </w:p>
          <w:p w14:paraId="0E27967B" w14:textId="77777777" w:rsidR="00F81D83" w:rsidRPr="004109FF" w:rsidRDefault="00F81D83" w:rsidP="00F81D83">
            <w:pPr>
              <w:pStyle w:val="BodyText"/>
              <w:widowControl/>
              <w:shd w:val="clear" w:color="auto" w:fill="FFFFFF"/>
              <w:suppressAutoHyphens/>
              <w:autoSpaceDE/>
              <w:autoSpaceDN/>
              <w:adjustRightInd/>
              <w:spacing w:after="180"/>
              <w:rPr>
                <w:sz w:val="22"/>
                <w:szCs w:val="22"/>
              </w:rPr>
            </w:pPr>
            <w:r w:rsidRPr="004109FF">
              <w:rPr>
                <w:b/>
                <w:bCs/>
                <w:sz w:val="22"/>
                <w:szCs w:val="22"/>
              </w:rPr>
              <w:t xml:space="preserve">Twitter – </w:t>
            </w:r>
            <w:hyperlink r:id="rId12" w:history="1">
              <w:r w:rsidRPr="00971CFB">
                <w:rPr>
                  <w:rStyle w:val="Hyperlink"/>
                  <w:b/>
                  <w:bCs/>
                  <w:color w:val="0072C7" w:themeColor="accent2"/>
                  <w:sz w:val="22"/>
                  <w:szCs w:val="22"/>
                </w:rPr>
                <w:t>https://twitter.com/patrickkip22</w:t>
              </w:r>
            </w:hyperlink>
          </w:p>
          <w:p w14:paraId="1566B8C1" w14:textId="05A17CD2" w:rsidR="003D1B71" w:rsidRPr="004109FF" w:rsidRDefault="00F81D83" w:rsidP="00F81D83">
            <w:pPr>
              <w:rPr>
                <w:rFonts w:ascii="Calibri" w:hAnsi="Calibri" w:cs="Calibri"/>
              </w:rPr>
            </w:pPr>
            <w:r w:rsidRPr="004109FF">
              <w:rPr>
                <w:b/>
                <w:bCs/>
              </w:rPr>
              <w:t xml:space="preserve">LinkedIn - </w:t>
            </w:r>
            <w:hyperlink r:id="rId13" w:history="1">
              <w:r w:rsidRPr="00971CFB">
                <w:rPr>
                  <w:rStyle w:val="Hyperlink"/>
                  <w:b/>
                  <w:bCs/>
                  <w:color w:val="0072C7" w:themeColor="accent2"/>
                </w:rPr>
                <w:t>https://www.linkedin.com/in/patrick-kipkoech</w:t>
              </w:r>
            </w:hyperlink>
            <w:bookmarkEnd w:id="1"/>
          </w:p>
          <w:p w14:paraId="11F6120F" w14:textId="3A4E4C7C" w:rsidR="003D1B71" w:rsidRPr="004109FF" w:rsidRDefault="003D1B71" w:rsidP="00AC6C7E">
            <w:pPr>
              <w:rPr>
                <w:rFonts w:ascii="Calibri" w:hAnsi="Calibri" w:cs="Calibri"/>
              </w:rPr>
            </w:pPr>
          </w:p>
        </w:tc>
      </w:tr>
      <w:tr w:rsidR="003D1B71" w14:paraId="3CCEF17C" w14:textId="77777777" w:rsidTr="003D1B71">
        <w:trPr>
          <w:trHeight w:val="1164"/>
        </w:trPr>
        <w:tc>
          <w:tcPr>
            <w:tcW w:w="720" w:type="dxa"/>
          </w:tcPr>
          <w:p w14:paraId="59959274" w14:textId="20D73F5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5A20400F"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22466A13" w14:textId="77777777" w:rsidR="003D1B71" w:rsidRDefault="003D1B71" w:rsidP="00590471">
            <w:pPr>
              <w:pStyle w:val="BodyText"/>
              <w:kinsoku w:val="0"/>
              <w:overflowPunct w:val="0"/>
              <w:rPr>
                <w:rFonts w:ascii="Times New Roman" w:hAnsi="Times New Roman"/>
              </w:rPr>
            </w:pPr>
          </w:p>
        </w:tc>
        <w:tc>
          <w:tcPr>
            <w:tcW w:w="6607" w:type="dxa"/>
            <w:vMerge/>
          </w:tcPr>
          <w:p w14:paraId="02602097" w14:textId="77777777" w:rsidR="003D1B71" w:rsidRPr="00590471" w:rsidRDefault="003D1B71" w:rsidP="00222466"/>
        </w:tc>
      </w:tr>
      <w:tr w:rsidR="003D1B71" w14:paraId="2D6B54C9" w14:textId="77777777" w:rsidTr="003D1B71">
        <w:trPr>
          <w:trHeight w:val="543"/>
        </w:trPr>
        <w:tc>
          <w:tcPr>
            <w:tcW w:w="720" w:type="dxa"/>
          </w:tcPr>
          <w:p w14:paraId="6A12F777" w14:textId="77777777" w:rsidR="003D1B71" w:rsidRDefault="003D1B71" w:rsidP="006D79A8">
            <w:pPr>
              <w:pStyle w:val="Information"/>
              <w:jc w:val="center"/>
              <w:rPr>
                <w:noProof/>
              </w:rPr>
            </w:pPr>
          </w:p>
        </w:tc>
        <w:tc>
          <w:tcPr>
            <w:tcW w:w="630" w:type="dxa"/>
            <w:tcMar>
              <w:left w:w="0" w:type="dxa"/>
              <w:right w:w="0" w:type="dxa"/>
            </w:tcMar>
            <w:vAlign w:val="center"/>
          </w:tcPr>
          <w:p w14:paraId="74AC83C4" w14:textId="75FA9E73" w:rsidR="003D1B71" w:rsidRPr="00376291" w:rsidRDefault="003D1B71" w:rsidP="00007BC7">
            <w:pPr>
              <w:pStyle w:val="Information"/>
              <w:rPr>
                <w:rStyle w:val="Strong"/>
                <w:rFonts w:ascii="Calibri" w:hAnsi="Calibri" w:cs="Calibri"/>
                <w:b w:val="0"/>
                <w:bCs w:val="0"/>
                <w:color w:val="666666"/>
              </w:rPr>
            </w:pPr>
          </w:p>
        </w:tc>
        <w:tc>
          <w:tcPr>
            <w:tcW w:w="2312" w:type="dxa"/>
            <w:vAlign w:val="center"/>
          </w:tcPr>
          <w:p w14:paraId="1947F9DB" w14:textId="46B79A06" w:rsidR="003D1B71" w:rsidRPr="00380FD1" w:rsidRDefault="003D1B71" w:rsidP="00380FD1">
            <w:pPr>
              <w:pStyle w:val="Information"/>
            </w:pPr>
          </w:p>
          <w:p w14:paraId="7948FF93" w14:textId="78EEA346" w:rsidR="003D1B71" w:rsidRPr="00380FD1" w:rsidRDefault="003D1B71" w:rsidP="00380FD1">
            <w:pPr>
              <w:pStyle w:val="Information"/>
            </w:pPr>
          </w:p>
        </w:tc>
        <w:tc>
          <w:tcPr>
            <w:tcW w:w="423" w:type="dxa"/>
            <w:vMerge/>
          </w:tcPr>
          <w:p w14:paraId="0081B360" w14:textId="77777777" w:rsidR="003D1B71" w:rsidRDefault="003D1B71" w:rsidP="00590471">
            <w:pPr>
              <w:pStyle w:val="BodyText"/>
              <w:kinsoku w:val="0"/>
              <w:overflowPunct w:val="0"/>
              <w:rPr>
                <w:rFonts w:ascii="Times New Roman" w:hAnsi="Times New Roman"/>
              </w:rPr>
            </w:pPr>
          </w:p>
        </w:tc>
        <w:tc>
          <w:tcPr>
            <w:tcW w:w="6607" w:type="dxa"/>
            <w:vMerge/>
          </w:tcPr>
          <w:p w14:paraId="0ACB1EDA" w14:textId="77777777" w:rsidR="003D1B71" w:rsidRDefault="003D1B71" w:rsidP="005801E5">
            <w:pPr>
              <w:pStyle w:val="Heading1"/>
            </w:pPr>
          </w:p>
        </w:tc>
      </w:tr>
      <w:tr w:rsidR="003D1B71" w14:paraId="50559C33" w14:textId="77777777" w:rsidTr="003D1B71">
        <w:trPr>
          <w:trHeight w:val="183"/>
        </w:trPr>
        <w:tc>
          <w:tcPr>
            <w:tcW w:w="720" w:type="dxa"/>
          </w:tcPr>
          <w:p w14:paraId="09A05BDB"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67F09E8F" w14:textId="77777777" w:rsidR="003D1B71" w:rsidRPr="00376291" w:rsidRDefault="003D1B71" w:rsidP="00222466">
            <w:pPr>
              <w:pStyle w:val="NoSpacing"/>
              <w:rPr>
                <w:rFonts w:ascii="Calibri" w:hAnsi="Calibri" w:cs="Calibri"/>
                <w:color w:val="666666"/>
              </w:rPr>
            </w:pPr>
          </w:p>
        </w:tc>
        <w:tc>
          <w:tcPr>
            <w:tcW w:w="423" w:type="dxa"/>
            <w:vMerge/>
          </w:tcPr>
          <w:p w14:paraId="14FFCCC6" w14:textId="77777777" w:rsidR="003D1B71" w:rsidRDefault="003D1B71" w:rsidP="00590471">
            <w:pPr>
              <w:pStyle w:val="BodyText"/>
              <w:kinsoku w:val="0"/>
              <w:overflowPunct w:val="0"/>
              <w:rPr>
                <w:rFonts w:ascii="Times New Roman" w:hAnsi="Times New Roman"/>
              </w:rPr>
            </w:pPr>
          </w:p>
        </w:tc>
        <w:tc>
          <w:tcPr>
            <w:tcW w:w="6607" w:type="dxa"/>
            <w:vMerge/>
          </w:tcPr>
          <w:p w14:paraId="345F8A9E" w14:textId="77777777" w:rsidR="003D1B71" w:rsidRDefault="003D1B71" w:rsidP="005801E5">
            <w:pPr>
              <w:pStyle w:val="Heading1"/>
            </w:pPr>
          </w:p>
        </w:tc>
      </w:tr>
      <w:tr w:rsidR="003D1B71" w14:paraId="019A9446" w14:textId="77777777" w:rsidTr="003D1B71">
        <w:trPr>
          <w:trHeight w:val="624"/>
        </w:trPr>
        <w:tc>
          <w:tcPr>
            <w:tcW w:w="720" w:type="dxa"/>
          </w:tcPr>
          <w:p w14:paraId="7F563155" w14:textId="77777777" w:rsidR="003D1B71" w:rsidRDefault="003D1B71" w:rsidP="006D79A8">
            <w:pPr>
              <w:pStyle w:val="Information"/>
              <w:jc w:val="center"/>
              <w:rPr>
                <w:noProof/>
              </w:rPr>
            </w:pPr>
          </w:p>
        </w:tc>
        <w:tc>
          <w:tcPr>
            <w:tcW w:w="630" w:type="dxa"/>
            <w:tcMar>
              <w:left w:w="0" w:type="dxa"/>
              <w:right w:w="0" w:type="dxa"/>
            </w:tcMar>
            <w:vAlign w:val="center"/>
          </w:tcPr>
          <w:p w14:paraId="28AF7DCB"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72152C63" wp14:editId="3154C79A">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955DD7"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E2sODQAAF8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14:paraId="6F79AE95" w14:textId="7B67A36C" w:rsidR="004109FF" w:rsidRPr="00380FD1" w:rsidRDefault="00007BC7" w:rsidP="00380FD1">
            <w:pPr>
              <w:pStyle w:val="Information"/>
            </w:pPr>
            <w:r>
              <w:t>+254758306675</w:t>
            </w:r>
          </w:p>
        </w:tc>
        <w:tc>
          <w:tcPr>
            <w:tcW w:w="423" w:type="dxa"/>
            <w:vMerge/>
          </w:tcPr>
          <w:p w14:paraId="2A2B822A" w14:textId="77777777" w:rsidR="003D1B71" w:rsidRDefault="003D1B71" w:rsidP="00590471">
            <w:pPr>
              <w:pStyle w:val="BodyText"/>
              <w:kinsoku w:val="0"/>
              <w:overflowPunct w:val="0"/>
              <w:rPr>
                <w:rFonts w:ascii="Times New Roman" w:hAnsi="Times New Roman"/>
              </w:rPr>
            </w:pPr>
          </w:p>
        </w:tc>
        <w:tc>
          <w:tcPr>
            <w:tcW w:w="6607" w:type="dxa"/>
            <w:vMerge/>
          </w:tcPr>
          <w:p w14:paraId="622D5ECC" w14:textId="77777777" w:rsidR="003D1B71" w:rsidRDefault="003D1B71" w:rsidP="005801E5">
            <w:pPr>
              <w:pStyle w:val="Heading1"/>
            </w:pPr>
          </w:p>
        </w:tc>
      </w:tr>
      <w:tr w:rsidR="003D1B71" w14:paraId="26681F40" w14:textId="77777777" w:rsidTr="003D1B71">
        <w:trPr>
          <w:trHeight w:val="183"/>
        </w:trPr>
        <w:tc>
          <w:tcPr>
            <w:tcW w:w="720" w:type="dxa"/>
          </w:tcPr>
          <w:p w14:paraId="223704F1"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33C55E48" w14:textId="77777777" w:rsidR="003D1B71" w:rsidRPr="00376291" w:rsidRDefault="003D1B71" w:rsidP="00B6466C">
            <w:pPr>
              <w:pStyle w:val="NoSpacing"/>
              <w:rPr>
                <w:rFonts w:ascii="Calibri" w:hAnsi="Calibri" w:cs="Calibri"/>
                <w:color w:val="666666"/>
              </w:rPr>
            </w:pPr>
          </w:p>
        </w:tc>
        <w:tc>
          <w:tcPr>
            <w:tcW w:w="423" w:type="dxa"/>
            <w:vMerge/>
          </w:tcPr>
          <w:p w14:paraId="35BEAF22" w14:textId="77777777" w:rsidR="003D1B71" w:rsidRDefault="003D1B71" w:rsidP="00590471">
            <w:pPr>
              <w:pStyle w:val="BodyText"/>
              <w:kinsoku w:val="0"/>
              <w:overflowPunct w:val="0"/>
              <w:rPr>
                <w:rFonts w:ascii="Times New Roman" w:hAnsi="Times New Roman"/>
              </w:rPr>
            </w:pPr>
          </w:p>
        </w:tc>
        <w:tc>
          <w:tcPr>
            <w:tcW w:w="6607" w:type="dxa"/>
            <w:vMerge/>
          </w:tcPr>
          <w:p w14:paraId="6F518BAB" w14:textId="77777777" w:rsidR="003D1B71" w:rsidRDefault="003D1B71" w:rsidP="005801E5">
            <w:pPr>
              <w:pStyle w:val="Heading1"/>
            </w:pPr>
          </w:p>
        </w:tc>
      </w:tr>
      <w:tr w:rsidR="003D1B71" w14:paraId="739196C5" w14:textId="77777777" w:rsidTr="003D1B71">
        <w:trPr>
          <w:trHeight w:val="633"/>
        </w:trPr>
        <w:tc>
          <w:tcPr>
            <w:tcW w:w="720" w:type="dxa"/>
          </w:tcPr>
          <w:p w14:paraId="0383A51B" w14:textId="77777777" w:rsidR="003D1B71" w:rsidRDefault="003D1B71" w:rsidP="006D79A8">
            <w:pPr>
              <w:pStyle w:val="Information"/>
              <w:jc w:val="center"/>
              <w:rPr>
                <w:noProof/>
              </w:rPr>
            </w:pPr>
          </w:p>
        </w:tc>
        <w:tc>
          <w:tcPr>
            <w:tcW w:w="630" w:type="dxa"/>
            <w:tcMar>
              <w:left w:w="0" w:type="dxa"/>
              <w:right w:w="0" w:type="dxa"/>
            </w:tcMar>
            <w:vAlign w:val="center"/>
          </w:tcPr>
          <w:p w14:paraId="6C61C1E4"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1C7A3FAE" wp14:editId="18E9BCCC">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45A4F9"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GTg1DIAALX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312" w:type="dxa"/>
            <w:vAlign w:val="center"/>
          </w:tcPr>
          <w:p w14:paraId="7D5833CC" w14:textId="7B64463E" w:rsidR="003D1B71" w:rsidRPr="00380FD1" w:rsidRDefault="005C34DB" w:rsidP="00380FD1">
            <w:pPr>
              <w:pStyle w:val="Information"/>
            </w:pPr>
            <w:hyperlink r:id="rId18" w:history="1">
              <w:r w:rsidR="004109FF" w:rsidRPr="00BE1D54">
                <w:rPr>
                  <w:rStyle w:val="Hyperlink"/>
                </w:rPr>
                <w:t>patrickwayy@gmail.com</w:t>
              </w:r>
            </w:hyperlink>
            <w:r w:rsidR="004109FF">
              <w:t xml:space="preserve"> </w:t>
            </w:r>
          </w:p>
        </w:tc>
        <w:tc>
          <w:tcPr>
            <w:tcW w:w="423" w:type="dxa"/>
            <w:vMerge/>
          </w:tcPr>
          <w:p w14:paraId="3BC80F92" w14:textId="77777777" w:rsidR="003D1B71" w:rsidRDefault="003D1B71" w:rsidP="00590471">
            <w:pPr>
              <w:pStyle w:val="BodyText"/>
              <w:kinsoku w:val="0"/>
              <w:overflowPunct w:val="0"/>
              <w:rPr>
                <w:rFonts w:ascii="Times New Roman" w:hAnsi="Times New Roman"/>
              </w:rPr>
            </w:pPr>
          </w:p>
        </w:tc>
        <w:tc>
          <w:tcPr>
            <w:tcW w:w="6607" w:type="dxa"/>
            <w:vMerge/>
          </w:tcPr>
          <w:p w14:paraId="050A34A0" w14:textId="77777777" w:rsidR="003D1B71" w:rsidRDefault="003D1B71" w:rsidP="005801E5">
            <w:pPr>
              <w:pStyle w:val="Heading1"/>
            </w:pPr>
          </w:p>
        </w:tc>
      </w:tr>
      <w:tr w:rsidR="003D1B71" w14:paraId="59953165" w14:textId="77777777" w:rsidTr="003D1B71">
        <w:trPr>
          <w:trHeight w:val="174"/>
        </w:trPr>
        <w:tc>
          <w:tcPr>
            <w:tcW w:w="720" w:type="dxa"/>
          </w:tcPr>
          <w:p w14:paraId="3351E9B2"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687F1B51" w14:textId="77777777" w:rsidR="003D1B71" w:rsidRPr="00376291" w:rsidRDefault="003D1B71" w:rsidP="00B6466C">
            <w:pPr>
              <w:pStyle w:val="NoSpacing"/>
              <w:rPr>
                <w:rFonts w:ascii="Calibri" w:hAnsi="Calibri" w:cs="Calibri"/>
                <w:color w:val="666666"/>
              </w:rPr>
            </w:pPr>
          </w:p>
        </w:tc>
        <w:tc>
          <w:tcPr>
            <w:tcW w:w="423" w:type="dxa"/>
            <w:vMerge/>
          </w:tcPr>
          <w:p w14:paraId="6F47E178" w14:textId="77777777" w:rsidR="003D1B71" w:rsidRDefault="003D1B71" w:rsidP="00590471">
            <w:pPr>
              <w:pStyle w:val="BodyText"/>
              <w:kinsoku w:val="0"/>
              <w:overflowPunct w:val="0"/>
              <w:rPr>
                <w:rFonts w:ascii="Times New Roman" w:hAnsi="Times New Roman"/>
              </w:rPr>
            </w:pPr>
          </w:p>
        </w:tc>
        <w:tc>
          <w:tcPr>
            <w:tcW w:w="6607" w:type="dxa"/>
            <w:vMerge/>
          </w:tcPr>
          <w:p w14:paraId="33A199C7" w14:textId="77777777" w:rsidR="003D1B71" w:rsidRDefault="003D1B71" w:rsidP="005801E5">
            <w:pPr>
              <w:pStyle w:val="Heading1"/>
            </w:pPr>
          </w:p>
        </w:tc>
      </w:tr>
      <w:tr w:rsidR="003D1B71" w14:paraId="27F66422" w14:textId="77777777" w:rsidTr="003D1B71">
        <w:trPr>
          <w:trHeight w:val="633"/>
        </w:trPr>
        <w:tc>
          <w:tcPr>
            <w:tcW w:w="720" w:type="dxa"/>
          </w:tcPr>
          <w:p w14:paraId="4B94E22E" w14:textId="77777777" w:rsidR="003D1B71" w:rsidRDefault="003D1B71" w:rsidP="006D79A8">
            <w:pPr>
              <w:pStyle w:val="Information"/>
              <w:jc w:val="center"/>
              <w:rPr>
                <w:noProof/>
              </w:rPr>
            </w:pPr>
          </w:p>
        </w:tc>
        <w:tc>
          <w:tcPr>
            <w:tcW w:w="630" w:type="dxa"/>
            <w:tcMar>
              <w:left w:w="0" w:type="dxa"/>
              <w:right w:w="0" w:type="dxa"/>
            </w:tcMar>
            <w:vAlign w:val="center"/>
          </w:tcPr>
          <w:p w14:paraId="29B5ED88"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9FC95A1" wp14:editId="4A05322E">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C04F6A"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20" o:title="website icon"/>
                        <v:path arrowok="t"/>
                      </v:shape>
                      <w10:anchorlock/>
                    </v:group>
                  </w:pict>
                </mc:Fallback>
              </mc:AlternateContent>
            </w:r>
          </w:p>
        </w:tc>
        <w:tc>
          <w:tcPr>
            <w:tcW w:w="2312" w:type="dxa"/>
            <w:vAlign w:val="center"/>
          </w:tcPr>
          <w:p w14:paraId="436646AF" w14:textId="742E78EE" w:rsidR="003D1B71" w:rsidRPr="00380FD1" w:rsidRDefault="004109FF" w:rsidP="00380FD1">
            <w:pPr>
              <w:pStyle w:val="Information"/>
            </w:pPr>
            <w:r>
              <w:t xml:space="preserve">Computer Scientist </w:t>
            </w:r>
          </w:p>
        </w:tc>
        <w:tc>
          <w:tcPr>
            <w:tcW w:w="423" w:type="dxa"/>
            <w:vMerge/>
          </w:tcPr>
          <w:p w14:paraId="45B27DF7" w14:textId="77777777" w:rsidR="003D1B71" w:rsidRDefault="003D1B71" w:rsidP="00A14C79">
            <w:pPr>
              <w:pStyle w:val="Information"/>
              <w:rPr>
                <w:rFonts w:ascii="Times New Roman" w:hAnsi="Times New Roman"/>
              </w:rPr>
            </w:pPr>
          </w:p>
        </w:tc>
        <w:tc>
          <w:tcPr>
            <w:tcW w:w="6607" w:type="dxa"/>
            <w:vMerge/>
          </w:tcPr>
          <w:p w14:paraId="6B975720" w14:textId="77777777" w:rsidR="003D1B71" w:rsidRDefault="003D1B71" w:rsidP="005801E5">
            <w:pPr>
              <w:pStyle w:val="Heading1"/>
            </w:pPr>
          </w:p>
        </w:tc>
      </w:tr>
      <w:tr w:rsidR="003D1B71" w14:paraId="605725E0" w14:textId="77777777" w:rsidTr="003D1B71">
        <w:trPr>
          <w:trHeight w:val="2448"/>
        </w:trPr>
        <w:tc>
          <w:tcPr>
            <w:tcW w:w="720" w:type="dxa"/>
          </w:tcPr>
          <w:p w14:paraId="326C296B" w14:textId="77777777" w:rsidR="003D1B71" w:rsidRPr="0056708E" w:rsidRDefault="003D1B71" w:rsidP="00222466">
            <w:pPr>
              <w:rPr>
                <w:rFonts w:ascii="Calibri" w:hAnsi="Calibri" w:cs="Calibri"/>
                <w:color w:val="0072C7" w:themeColor="accent2"/>
              </w:rPr>
            </w:pPr>
          </w:p>
        </w:tc>
        <w:tc>
          <w:tcPr>
            <w:tcW w:w="2942" w:type="dxa"/>
            <w:gridSpan w:val="2"/>
          </w:tcPr>
          <w:p w14:paraId="7A7DC921" w14:textId="77777777" w:rsidR="003D1B71" w:rsidRPr="0056708E" w:rsidRDefault="003D1B71" w:rsidP="00222466">
            <w:pPr>
              <w:rPr>
                <w:rFonts w:ascii="Calibri" w:hAnsi="Calibri" w:cs="Calibri"/>
                <w:color w:val="0072C7" w:themeColor="accent2"/>
              </w:rPr>
            </w:pPr>
          </w:p>
        </w:tc>
        <w:tc>
          <w:tcPr>
            <w:tcW w:w="423" w:type="dxa"/>
          </w:tcPr>
          <w:p w14:paraId="469A0055" w14:textId="77777777" w:rsidR="003D1B71" w:rsidRDefault="003D1B71" w:rsidP="00222466"/>
        </w:tc>
        <w:tc>
          <w:tcPr>
            <w:tcW w:w="6607" w:type="dxa"/>
            <w:vMerge/>
          </w:tcPr>
          <w:p w14:paraId="1D0B94C6" w14:textId="77777777" w:rsidR="003D1B71" w:rsidRDefault="003D1B71" w:rsidP="00222466"/>
        </w:tc>
      </w:tr>
    </w:tbl>
    <w:p w14:paraId="0A54FA30" w14:textId="77777777" w:rsidR="007F5B63" w:rsidRPr="00CE1E3D" w:rsidRDefault="007F5B63" w:rsidP="006D79A8">
      <w:pPr>
        <w:pStyle w:val="BodyText"/>
      </w:pPr>
    </w:p>
    <w:sectPr w:rsidR="007F5B63" w:rsidRPr="00CE1E3D" w:rsidSect="003D1B71">
      <w:headerReference w:type="default" r:id="rId21"/>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A71B3F" w14:textId="77777777" w:rsidR="005C34DB" w:rsidRDefault="005C34DB" w:rsidP="00590471">
      <w:r>
        <w:separator/>
      </w:r>
    </w:p>
  </w:endnote>
  <w:endnote w:type="continuationSeparator" w:id="0">
    <w:p w14:paraId="40DF150B" w14:textId="77777777" w:rsidR="005C34DB" w:rsidRDefault="005C34DB"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68239" w14:textId="77777777" w:rsidR="005C34DB" w:rsidRDefault="005C34DB" w:rsidP="00590471">
      <w:r>
        <w:separator/>
      </w:r>
    </w:p>
  </w:footnote>
  <w:footnote w:type="continuationSeparator" w:id="0">
    <w:p w14:paraId="5E6A03EA" w14:textId="77777777" w:rsidR="005C34DB" w:rsidRDefault="005C34DB"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D79E4"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38B83537" wp14:editId="0DDE4198">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20BD25"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Bj1Rl0rknJh5xVDSY9AasAyK4MiKuyN/rr&#10;KVNEI8lSYXLH66SgVQHPNpI4ZKUhWpq4SGrj5+DcRiyCHEF0onOYeH/sObj6ORq/6BOiYrRqJ7QG&#10;U8Fumy0c/cbdzyQrqB10G8l+VqGDWawLEPXwavDSDsh5tOgtD3UGsMbad1KBwGH04+EwbvyW/8bb&#10;hJLCv/UN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T14fUGVtCy+YrwTqgoTmDCyvI2&#10;qiFMo72NNtLtmvT2dj2Ie0OADquDGM3YtZNg97tFIcoPwcoNmy+NhDtU7zFFAk7ZR/tZwjA4O33J&#10;t26dH3k6dWX1V2Ay1WuSDfCiHGMcQK5NQDtSaVQmJFKDwvgi/BAhkTNambUU3+P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J+iw1mhRL&#10;e1X+5g6HBOQUMta+4fWhsUWmFVIWdI7aQ7am6k54xV3UwUDy249xCLcSS2ifRbRV1VPH2n4XbNsq&#10;92i359tKVV98lG2nGpDgC4hn6nhjnsaK/3aaUpjWVuAbtfdd3t7hEPqBFNp6yOfj1GYccksQBkg8&#10;ZG3lMOJCxRzqD/H095N6oYktTPz2rsNCLFc6pI0jZnh8FgWu1UT4vKFlv/ouIhZwhwd0pAUrVCM6&#10;NI4TH9n5mK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5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I+S40mxdJe&#10;lb+5wyEBOYWMtW94fWhsMdMKKQs6R22Qram6E15xF3XwIvntxziEW4kltM8i2qrqqWNtvwu2bZV7&#10;tNvzbaWqLz7KtlMNSPIFxDN1vDlPY8V/g6YUprUV+EbtfZendziEfiCFth7y+Ti1Mw65JQgDJAdZ&#10;WzmMuFAxh2IQT3+c1AtNbGHit3cdFmK50iFtHDHD87MocK0mwucNLfvV9xmxgDs8oCMtWKEa0aFx&#10;nPjIzs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DE10F8"/>
    <w:multiLevelType w:val="multilevel"/>
    <w:tmpl w:val="5FFA508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2BD"/>
    <w:rsid w:val="00007BC7"/>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109FF"/>
    <w:rsid w:val="004E158A"/>
    <w:rsid w:val="00565C77"/>
    <w:rsid w:val="0056708E"/>
    <w:rsid w:val="005801E5"/>
    <w:rsid w:val="00590471"/>
    <w:rsid w:val="005C34DB"/>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71CFB"/>
    <w:rsid w:val="009B50F0"/>
    <w:rsid w:val="009C5586"/>
    <w:rsid w:val="009D090F"/>
    <w:rsid w:val="00A31464"/>
    <w:rsid w:val="00A31B16"/>
    <w:rsid w:val="00A33613"/>
    <w:rsid w:val="00A47A8D"/>
    <w:rsid w:val="00AB22B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AE3"/>
    <w:rsid w:val="00EE7E09"/>
    <w:rsid w:val="00F0223C"/>
    <w:rsid w:val="00F3235D"/>
    <w:rsid w:val="00F32393"/>
    <w:rsid w:val="00F81D8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55626D"/>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character" w:styleId="Hyperlink">
    <w:name w:val="Hyperlink"/>
    <w:basedOn w:val="DefaultParagraphFont"/>
    <w:uiPriority w:val="99"/>
    <w:rsid w:val="00F81D83"/>
    <w:rPr>
      <w:color w:val="0000FF"/>
      <w:u w:val="single"/>
    </w:rPr>
  </w:style>
  <w:style w:type="character" w:customStyle="1" w:styleId="UnresolvedMention">
    <w:name w:val="Unresolved Mention"/>
    <w:basedOn w:val="DefaultParagraphFont"/>
    <w:uiPriority w:val="99"/>
    <w:semiHidden/>
    <w:rsid w:val="004109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8895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linkedin.com/in/patrick-kipkoech" TargetMode="External"/><Relationship Id="rId18" Type="http://schemas.openxmlformats.org/officeDocument/2006/relationships/hyperlink" Target="mailto:patrickwayy@gmail.com"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twitter.com/patrickkip22"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koskei-kipkoech"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pp%20Koske\AppData\Local\Microsoft\Office\16.0\DTS\en-US%7b8FC7D19B-8B29-429A-8A97-AA5588A5BE45%7d\%7bC0366DA8-7363-4361-B665-AD81911F4043%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F2953112F34F8195717586BA014CCB"/>
        <w:category>
          <w:name w:val="General"/>
          <w:gallery w:val="placeholder"/>
        </w:category>
        <w:types>
          <w:type w:val="bbPlcHdr"/>
        </w:types>
        <w:behaviors>
          <w:behavior w:val="content"/>
        </w:behaviors>
        <w:guid w:val="{DA839A36-5514-4453-842D-C1AB9AE25322}"/>
      </w:docPartPr>
      <w:docPartBody>
        <w:p w:rsidR="00B7518E" w:rsidRDefault="0036613A">
          <w:pPr>
            <w:pStyle w:val="A1F2953112F34F8195717586BA014CCB"/>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DB6"/>
    <w:rsid w:val="0036613A"/>
    <w:rsid w:val="00B7518E"/>
    <w:rsid w:val="00EF3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8D8F716A354CCA94E63D6EA630A1DA">
    <w:name w:val="D28D8F716A354CCA94E63D6EA630A1DA"/>
  </w:style>
  <w:style w:type="paragraph" w:customStyle="1" w:styleId="F1B33AF2EC754E31ADE9E4B7F4CA8682">
    <w:name w:val="F1B33AF2EC754E31ADE9E4B7F4CA8682"/>
  </w:style>
  <w:style w:type="paragraph" w:customStyle="1" w:styleId="C9BCC35E50514A0CB010ABFEC0729D16">
    <w:name w:val="C9BCC35E50514A0CB010ABFEC0729D16"/>
  </w:style>
  <w:style w:type="paragraph" w:customStyle="1" w:styleId="1438BC4200594E32AAF21646129EA3F3">
    <w:name w:val="1438BC4200594E32AAF21646129EA3F3"/>
  </w:style>
  <w:style w:type="paragraph" w:customStyle="1" w:styleId="5401F8F1CA764A2EB527F9EC4BE84EE4">
    <w:name w:val="5401F8F1CA764A2EB527F9EC4BE84EE4"/>
  </w:style>
  <w:style w:type="paragraph" w:customStyle="1" w:styleId="7ABDDF78588344CD879F7491FED41F10">
    <w:name w:val="7ABDDF78588344CD879F7491FED41F10"/>
  </w:style>
  <w:style w:type="paragraph" w:customStyle="1" w:styleId="708802E4D52B40E6A320C5A5995765CD">
    <w:name w:val="708802E4D52B40E6A320C5A5995765CD"/>
  </w:style>
  <w:style w:type="paragraph" w:customStyle="1" w:styleId="2669F43D70664B19936FBBBFCB75F08F">
    <w:name w:val="2669F43D70664B19936FBBBFCB75F08F"/>
  </w:style>
  <w:style w:type="paragraph" w:customStyle="1" w:styleId="8689352CC20045FFA885506A69934D64">
    <w:name w:val="8689352CC20045FFA885506A69934D64"/>
  </w:style>
  <w:style w:type="paragraph" w:customStyle="1" w:styleId="DFF38AEF77B242E8B6CE22C250DBE425">
    <w:name w:val="DFF38AEF77B242E8B6CE22C250DBE425"/>
  </w:style>
  <w:style w:type="paragraph" w:customStyle="1" w:styleId="45AC2B1B50004A9CAF32A1FBB9D3A331">
    <w:name w:val="45AC2B1B50004A9CAF32A1FBB9D3A331"/>
  </w:style>
  <w:style w:type="paragraph" w:customStyle="1" w:styleId="3B29A20DCD054AC19A22D792D3D7F583">
    <w:name w:val="3B29A20DCD054AC19A22D792D3D7F583"/>
  </w:style>
  <w:style w:type="paragraph" w:customStyle="1" w:styleId="3B77138939B945F8BE03EBBB70CC64DE">
    <w:name w:val="3B77138939B945F8BE03EBBB70CC64DE"/>
  </w:style>
  <w:style w:type="paragraph" w:customStyle="1" w:styleId="7A7A6E6184BA4C9FAADF8F04ACCD5F29">
    <w:name w:val="7A7A6E6184BA4C9FAADF8F04ACCD5F29"/>
  </w:style>
  <w:style w:type="paragraph" w:customStyle="1" w:styleId="5E6366B867E243CDBFBA40D1B671E230">
    <w:name w:val="5E6366B867E243CDBFBA40D1B671E230"/>
  </w:style>
  <w:style w:type="paragraph" w:customStyle="1" w:styleId="6C5EC70804F444C8AC0DE3C98E9B1AE3">
    <w:name w:val="6C5EC70804F444C8AC0DE3C98E9B1AE3"/>
  </w:style>
  <w:style w:type="paragraph" w:customStyle="1" w:styleId="0D0EB771F93044B8A901C51D449C6B1E">
    <w:name w:val="0D0EB771F93044B8A901C51D449C6B1E"/>
  </w:style>
  <w:style w:type="paragraph" w:customStyle="1" w:styleId="E447630856724100A049FB24F18F864B">
    <w:name w:val="E447630856724100A049FB24F18F864B"/>
  </w:style>
  <w:style w:type="paragraph" w:customStyle="1" w:styleId="A9600E4F5E524AF5A54738C698DC89EF">
    <w:name w:val="A9600E4F5E524AF5A54738C698DC89EF"/>
  </w:style>
  <w:style w:type="paragraph" w:customStyle="1" w:styleId="A1F2953112F34F8195717586BA014CCB">
    <w:name w:val="A1F2953112F34F8195717586BA014CCB"/>
  </w:style>
  <w:style w:type="paragraph" w:customStyle="1" w:styleId="F323C77F4EA44B9CB51BC1BFB3EAD7A6">
    <w:name w:val="F323C77F4EA44B9CB51BC1BFB3EAD7A6"/>
  </w:style>
  <w:style w:type="paragraph" w:customStyle="1" w:styleId="CB03B9B7454243E88DF0C9067F1494E5">
    <w:name w:val="CB03B9B7454243E88DF0C9067F1494E5"/>
  </w:style>
  <w:style w:type="paragraph" w:customStyle="1" w:styleId="FF45897A15484D059FACD9D7CF51EA80">
    <w:name w:val="FF45897A15484D059FACD9D7CF51EA80"/>
  </w:style>
  <w:style w:type="paragraph" w:customStyle="1" w:styleId="721970FA841B47FEA164B7B7B3485CB2">
    <w:name w:val="721970FA841B47FEA164B7B7B3485CB2"/>
  </w:style>
  <w:style w:type="paragraph" w:customStyle="1" w:styleId="42C4F18F600D4C1BB2EBA5BEF7A98580">
    <w:name w:val="42C4F18F600D4C1BB2EBA5BEF7A98580"/>
  </w:style>
  <w:style w:type="paragraph" w:customStyle="1" w:styleId="F847A3ACD55E423DAF7B79E6EC3102E8">
    <w:name w:val="F847A3ACD55E423DAF7B79E6EC3102E8"/>
  </w:style>
  <w:style w:type="paragraph" w:customStyle="1" w:styleId="091E3DB5937C4C649E1A346BD8166DC9">
    <w:name w:val="091E3DB5937C4C649E1A346BD8166DC9"/>
  </w:style>
  <w:style w:type="paragraph" w:customStyle="1" w:styleId="A2510B29FB9E458181B83040E423F547">
    <w:name w:val="A2510B29FB9E458181B83040E423F547"/>
  </w:style>
  <w:style w:type="paragraph" w:customStyle="1" w:styleId="57D7F983A0564BBE9C312167E563ED19">
    <w:name w:val="57D7F983A0564BBE9C312167E563ED19"/>
  </w:style>
  <w:style w:type="paragraph" w:customStyle="1" w:styleId="05D080F0FCC04B37BE5D173050BEF322">
    <w:name w:val="05D080F0FCC04B37BE5D173050BEF322"/>
  </w:style>
  <w:style w:type="paragraph" w:customStyle="1" w:styleId="A5345CC86E3344DC95624D7DFB724D8E">
    <w:name w:val="A5345CC86E3344DC95624D7DFB724D8E"/>
  </w:style>
  <w:style w:type="paragraph" w:customStyle="1" w:styleId="DB355C693E5F47868911FE43CD7F94D0">
    <w:name w:val="DB355C693E5F47868911FE43CD7F94D0"/>
  </w:style>
  <w:style w:type="paragraph" w:customStyle="1" w:styleId="EE87B8259AD845468D65C3693032C265">
    <w:name w:val="EE87B8259AD845468D65C3693032C265"/>
  </w:style>
  <w:style w:type="character" w:styleId="PlaceholderText">
    <w:name w:val="Placeholder Text"/>
    <w:basedOn w:val="DefaultParagraphFont"/>
    <w:uiPriority w:val="99"/>
    <w:semiHidden/>
    <w:rPr>
      <w:color w:val="808080"/>
    </w:rPr>
  </w:style>
  <w:style w:type="paragraph" w:customStyle="1" w:styleId="5CBD410D3EED4EEA805E50F725CC40AE">
    <w:name w:val="5CBD410D3EED4EEA805E50F725CC40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{C0366DA8-7363-4361-B665-AD81911F4043}tf78128832_win32</Template>
  <TotalTime>0</TotalTime>
  <Pages>3</Pages>
  <Words>725</Words>
  <Characters>4138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2023-10-29T11:14:00Z</dcterms:created>
  <dcterms:modified xsi:type="dcterms:W3CDTF">2023-10-29T11:14:00Z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